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B69" w:rsidRPr="00E56B04" w:rsidRDefault="00404B69" w:rsidP="00404B69">
      <w:pPr>
        <w:spacing w:line="400" w:lineRule="atLeast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56B04">
        <w:rPr>
          <w:rFonts w:ascii="Arial" w:hAnsi="Arial" w:cs="Arial"/>
          <w:b/>
          <w:bCs/>
          <w:sz w:val="28"/>
          <w:szCs w:val="28"/>
          <w:u w:val="single"/>
        </w:rPr>
        <w:t>Comparativo Compressor Fixo vs Compressor Variável</w:t>
      </w:r>
    </w:p>
    <w:p w:rsidR="007350B5" w:rsidRDefault="007350B5" w:rsidP="007350B5">
      <w:pPr>
        <w:spacing w:line="400" w:lineRule="atLeast"/>
        <w:jc w:val="both"/>
        <w:rPr>
          <w:rFonts w:ascii="Arial" w:hAnsi="Arial" w:cs="Arial"/>
          <w:bCs/>
          <w:sz w:val="22"/>
          <w:szCs w:val="22"/>
        </w:rPr>
      </w:pPr>
    </w:p>
    <w:p w:rsidR="00404B69" w:rsidRDefault="00404B69" w:rsidP="007350B5">
      <w:pPr>
        <w:spacing w:line="400" w:lineRule="atLeast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>Quando falamos de consumo de energia elétrica e consequentemente eficiência energética na geração do ar comprimido, precisamos entender a diferença entre compressores de velocidade variável e compressores de velocidade fixa. Abaixo iremos desenvolver uma rápida comparação para entendimento diante suas diferenças.</w:t>
      </w:r>
    </w:p>
    <w:p w:rsidR="00B52979" w:rsidRDefault="00404B69" w:rsidP="00E56B04">
      <w:pPr>
        <w:spacing w:line="400" w:lineRule="atLeast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>Compressores de velocidade fixa são perfeitos para consumos constantes de ar comprimido, ou seja, trabalho onde toda sua potência é utilizada</w:t>
      </w:r>
      <w:r w:rsidR="00566444">
        <w:rPr>
          <w:rFonts w:ascii="Arial" w:hAnsi="Arial" w:cs="Arial"/>
          <w:bCs/>
          <w:sz w:val="22"/>
          <w:szCs w:val="22"/>
        </w:rPr>
        <w:t xml:space="preserve"> sempre</w:t>
      </w:r>
      <w:r>
        <w:rPr>
          <w:rFonts w:ascii="Arial" w:hAnsi="Arial" w:cs="Arial"/>
          <w:bCs/>
          <w:sz w:val="22"/>
          <w:szCs w:val="22"/>
        </w:rPr>
        <w:t xml:space="preserve">. Por outro lado quando há oscilações dentro do consumo de ar comprimido, os compressores de velocidade variável irão se adequar ao consumo variando a rotação do motor </w:t>
      </w:r>
      <w:r w:rsidR="00566444">
        <w:rPr>
          <w:rFonts w:ascii="Arial" w:hAnsi="Arial" w:cs="Arial"/>
          <w:bCs/>
          <w:sz w:val="22"/>
          <w:szCs w:val="22"/>
        </w:rPr>
        <w:t>consumindo energia proporcional a necessidade</w:t>
      </w:r>
      <w:r>
        <w:rPr>
          <w:rFonts w:ascii="Arial" w:hAnsi="Arial" w:cs="Arial"/>
          <w:bCs/>
          <w:sz w:val="22"/>
          <w:szCs w:val="22"/>
        </w:rPr>
        <w:t>, assim economizando energia elétrica.</w:t>
      </w:r>
    </w:p>
    <w:p w:rsidR="00E56B04" w:rsidRPr="00A4422A" w:rsidRDefault="00E56B04" w:rsidP="00E56B04">
      <w:pPr>
        <w:spacing w:line="400" w:lineRule="atLeast"/>
        <w:jc w:val="both"/>
        <w:rPr>
          <w:rFonts w:ascii="Arial" w:hAnsi="Arial" w:cs="Arial"/>
          <w:bCs/>
          <w:sz w:val="22"/>
          <w:szCs w:val="22"/>
        </w:rPr>
      </w:pPr>
    </w:p>
    <w:p w:rsidR="00B52979" w:rsidRPr="007350B5" w:rsidRDefault="00EF4826" w:rsidP="00B52979">
      <w:pPr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2"/>
          <w:szCs w:val="22"/>
        </w:rPr>
        <w:t xml:space="preserve">          </w:t>
      </w:r>
      <w:r w:rsidRPr="00EF4826">
        <w:rPr>
          <w:rFonts w:ascii="Arial" w:hAnsi="Arial" w:cs="Arial"/>
          <w:bCs/>
          <w:sz w:val="20"/>
        </w:rPr>
        <w:t xml:space="preserve">       Demanda de Consumo      </w:t>
      </w:r>
      <w:r>
        <w:rPr>
          <w:rFonts w:ascii="Arial" w:hAnsi="Arial" w:cs="Arial"/>
          <w:bCs/>
          <w:sz w:val="20"/>
        </w:rPr>
        <w:t xml:space="preserve">     </w:t>
      </w:r>
      <w:r w:rsidRPr="00EF4826">
        <w:rPr>
          <w:rFonts w:ascii="Arial" w:hAnsi="Arial" w:cs="Arial"/>
          <w:bCs/>
          <w:sz w:val="20"/>
        </w:rPr>
        <w:t xml:space="preserve">Consumo Compr. Fixo     </w:t>
      </w:r>
      <w:r>
        <w:rPr>
          <w:rFonts w:ascii="Arial" w:hAnsi="Arial" w:cs="Arial"/>
          <w:bCs/>
          <w:sz w:val="20"/>
        </w:rPr>
        <w:t xml:space="preserve">  </w:t>
      </w:r>
      <w:r w:rsidRPr="00EF4826">
        <w:rPr>
          <w:rFonts w:ascii="Arial" w:hAnsi="Arial" w:cs="Arial"/>
          <w:bCs/>
          <w:sz w:val="20"/>
        </w:rPr>
        <w:t>Consumo Compr. Variável.</w:t>
      </w:r>
      <w:r>
        <w:rPr>
          <w:lang w:eastAsia="pt-BR"/>
        </w:rPr>
        <w:t xml:space="preserve">                </w:t>
      </w:r>
      <w:r w:rsidR="007350B5">
        <w:rPr>
          <w:lang w:eastAsia="pt-BR"/>
        </w:rPr>
        <w:t xml:space="preserve">                     </w:t>
      </w:r>
      <w:r w:rsidR="007350B5">
        <w:rPr>
          <w:lang w:eastAsia="pt-BR"/>
        </w:rPr>
        <w:tab/>
      </w:r>
      <w:r w:rsidR="00B52979">
        <w:rPr>
          <w:noProof/>
          <w:lang w:eastAsia="pt-BR"/>
        </w:rPr>
        <w:drawing>
          <wp:inline distT="0" distB="0" distL="0" distR="0" wp14:anchorId="2DEB9EA3" wp14:editId="43318E8F">
            <wp:extent cx="1645920" cy="1483594"/>
            <wp:effectExtent l="0" t="0" r="0" b="2540"/>
            <wp:docPr id="9" name="Imagem 9" descr="cid:image005.jpg@01D0F126.DE789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cid:image005.jpg@01D0F126.DE7894C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878" cy="14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4826">
        <w:rPr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5F36D864" wp14:editId="5618695D">
            <wp:extent cx="1614115" cy="1482692"/>
            <wp:effectExtent l="0" t="0" r="5715" b="3810"/>
            <wp:docPr id="10" name="Imagem 10" descr="cid:image007.jpg@01D0F126.DE789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cid:image007.jpg@01D0F126.DE7894C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120" cy="148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4826">
        <w:rPr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018F0A5A" wp14:editId="678CD1F2">
            <wp:extent cx="1574359" cy="1483447"/>
            <wp:effectExtent l="0" t="0" r="6985" b="2540"/>
            <wp:docPr id="11" name="Imagem 11" descr="cid:image009.jpg@01D0F126.DE789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cid:image009.jpg@01D0F126.DE7894C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848" cy="149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B04" w:rsidRDefault="00EF4826" w:rsidP="00404B6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</w:r>
    </w:p>
    <w:p w:rsidR="00505061" w:rsidRDefault="00E56B04" w:rsidP="00404B6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 xml:space="preserve">Quando há oscilação de consumo de ar comprido, e temos apenas compressores de velocidade fixa trabalhando, ocasiona-se o trabalho de carga e alívio, onde o alívio é um trabalho </w:t>
      </w:r>
      <w:r w:rsidR="00566444">
        <w:rPr>
          <w:rFonts w:ascii="Arial" w:hAnsi="Arial" w:cs="Arial"/>
          <w:bCs/>
          <w:sz w:val="22"/>
          <w:szCs w:val="22"/>
        </w:rPr>
        <w:t>do compressor que não entrega</w:t>
      </w:r>
      <w:r>
        <w:rPr>
          <w:rFonts w:ascii="Arial" w:hAnsi="Arial" w:cs="Arial"/>
          <w:bCs/>
          <w:sz w:val="22"/>
          <w:szCs w:val="22"/>
        </w:rPr>
        <w:t xml:space="preserve"> ar comprimido. Desta forma sendo total desperdício de energia elétrica.</w:t>
      </w:r>
    </w:p>
    <w:p w:rsidR="00616B69" w:rsidRDefault="00616B69" w:rsidP="00404B6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:rsidR="00616B69" w:rsidRDefault="00616B69" w:rsidP="00404B6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:rsidR="00616B69" w:rsidRDefault="00616B69" w:rsidP="00404B6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:rsidR="00E56B04" w:rsidRDefault="00E56B04" w:rsidP="00404B69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bookmarkStart w:id="0" w:name="_GoBack"/>
      <w:bookmarkEnd w:id="0"/>
      <w:r>
        <w:rPr>
          <w:noProof/>
          <w:sz w:val="28"/>
          <w:szCs w:val="28"/>
          <w:lang w:eastAsia="pt-BR"/>
        </w:rPr>
        <w:drawing>
          <wp:inline distT="0" distB="0" distL="0" distR="0">
            <wp:extent cx="1602028" cy="449852"/>
            <wp:effectExtent l="0" t="0" r="0" b="7620"/>
            <wp:docPr id="5" name="Imagem 5" descr="Descrição: Descrição: logo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escrição: Descrição: logoemail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3" cy="44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B04" w:rsidRDefault="00E56B04" w:rsidP="00E56B04">
      <w:pPr>
        <w:rPr>
          <w:rFonts w:ascii="Verdana" w:hAnsi="Verdana"/>
          <w:b/>
          <w:bCs/>
          <w:color w:val="1F497D"/>
        </w:rPr>
      </w:pPr>
      <w:r>
        <w:rPr>
          <w:rFonts w:ascii="Verdana" w:hAnsi="Verdana"/>
          <w:b/>
          <w:bCs/>
          <w:color w:val="1F497D"/>
        </w:rPr>
        <w:t>Júlio Mendes Barcelos</w:t>
      </w:r>
    </w:p>
    <w:p w:rsidR="00E56B04" w:rsidRDefault="00E56B04" w:rsidP="00E56B04">
      <w:pPr>
        <w:rPr>
          <w:rFonts w:ascii="Calibri" w:hAnsi="Calibri" w:cs="Calibri"/>
          <w:color w:val="1F497D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</w:rPr>
        <w:t>Venda de Produto / Auditoria em Ar comprimido</w:t>
      </w:r>
    </w:p>
    <w:p w:rsidR="00E56B04" w:rsidRDefault="00E56B04" w:rsidP="00E56B04">
      <w:pPr>
        <w:rPr>
          <w:rFonts w:ascii="Calibri" w:hAnsi="Calibri" w:cs="Calibri"/>
          <w:b/>
          <w:bCs/>
          <w:color w:val="1F497D"/>
          <w:sz w:val="22"/>
          <w:szCs w:val="22"/>
        </w:rPr>
      </w:pPr>
      <w:r>
        <w:rPr>
          <w:rFonts w:ascii="Calibri" w:hAnsi="Calibri" w:cs="Calibri"/>
          <w:b/>
          <w:bCs/>
          <w:color w:val="1F497D"/>
          <w:sz w:val="22"/>
          <w:szCs w:val="22"/>
        </w:rPr>
        <w:t xml:space="preserve">EVOLUÇÃO COMPRESSORES </w:t>
      </w:r>
      <w:r>
        <w:rPr>
          <w:rFonts w:ascii="Calibri" w:hAnsi="Calibri" w:cs="Calibri"/>
          <w:color w:val="1F497D"/>
          <w:sz w:val="22"/>
          <w:szCs w:val="22"/>
        </w:rPr>
        <w:t>|</w:t>
      </w:r>
      <w:r>
        <w:rPr>
          <w:rFonts w:ascii="Calibri" w:hAnsi="Calibri" w:cs="Calibri"/>
          <w:b/>
          <w:bCs/>
          <w:color w:val="1F497D"/>
          <w:sz w:val="22"/>
          <w:szCs w:val="22"/>
        </w:rPr>
        <w:t xml:space="preserve"> </w:t>
      </w:r>
      <w:r>
        <w:rPr>
          <w:rFonts w:ascii="Calibri" w:hAnsi="Calibri" w:cs="Calibri"/>
          <w:color w:val="1F497D"/>
          <w:sz w:val="22"/>
          <w:szCs w:val="22"/>
        </w:rPr>
        <w:t>São Bento do Sul / Joinville - SC</w:t>
      </w:r>
    </w:p>
    <w:p w:rsidR="00E56B04" w:rsidRPr="00E56B04" w:rsidRDefault="00E56B04" w:rsidP="00E56B04">
      <w:pPr>
        <w:rPr>
          <w:rFonts w:ascii="Calibri" w:hAnsi="Calibri" w:cs="Calibri"/>
          <w:color w:val="1F497D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</w:rPr>
        <w:t>Fone:  47 3455-0337 | Cel: 47 9986-7571</w:t>
      </w:r>
    </w:p>
    <w:sectPr w:rsidR="00E56B04" w:rsidRPr="00E56B04" w:rsidSect="007A3427">
      <w:headerReference w:type="default" r:id="rId16"/>
      <w:footerReference w:type="default" r:id="rId17"/>
      <w:headerReference w:type="first" r:id="rId18"/>
      <w:type w:val="continuous"/>
      <w:pgSz w:w="12240" w:h="15840" w:code="1"/>
      <w:pgMar w:top="1616" w:right="1701" w:bottom="1418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FEA" w:rsidRDefault="00BE1FEA">
      <w:r>
        <w:separator/>
      </w:r>
    </w:p>
  </w:endnote>
  <w:endnote w:type="continuationSeparator" w:id="0">
    <w:p w:rsidR="00BE1FEA" w:rsidRDefault="00BE1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SanTDem">
    <w:altName w:val="Times New Roman"/>
    <w:charset w:val="00"/>
    <w:family w:val="auto"/>
    <w:pitch w:val="variable"/>
    <w:sig w:usb0="800000AF" w:usb1="0000204A" w:usb2="00000000" w:usb3="00000000" w:csb0="00000011" w:csb1="00000000"/>
  </w:font>
  <w:font w:name="LucidaSanT">
    <w:altName w:val="Times New Roman"/>
    <w:charset w:val="00"/>
    <w:family w:val="auto"/>
    <w:pitch w:val="variable"/>
    <w:sig w:usb0="800000AF" w:usb1="0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08A" w:rsidRPr="003F17B6" w:rsidRDefault="003A208A" w:rsidP="006C636A">
    <w:pPr>
      <w:pStyle w:val="Rodap"/>
      <w:jc w:val="right"/>
      <w:rPr>
        <w:sz w:val="22"/>
        <w:szCs w:val="22"/>
      </w:rPr>
    </w:pPr>
    <w:r w:rsidRPr="003F17B6">
      <w:rPr>
        <w:rStyle w:val="Nmerodepgina"/>
        <w:sz w:val="22"/>
        <w:szCs w:val="22"/>
      </w:rPr>
      <w:fldChar w:fldCharType="begin"/>
    </w:r>
    <w:r w:rsidRPr="003F17B6">
      <w:rPr>
        <w:rStyle w:val="Nmerodepgina"/>
        <w:sz w:val="22"/>
        <w:szCs w:val="22"/>
      </w:rPr>
      <w:instrText xml:space="preserve"> PAGE </w:instrText>
    </w:r>
    <w:r w:rsidRPr="003F17B6">
      <w:rPr>
        <w:rStyle w:val="Nmerodepgina"/>
        <w:sz w:val="22"/>
        <w:szCs w:val="22"/>
      </w:rPr>
      <w:fldChar w:fldCharType="separate"/>
    </w:r>
    <w:r w:rsidR="00616B69">
      <w:rPr>
        <w:rStyle w:val="Nmerodepgina"/>
        <w:noProof/>
        <w:sz w:val="22"/>
        <w:szCs w:val="22"/>
      </w:rPr>
      <w:t>2</w:t>
    </w:r>
    <w:r w:rsidRPr="003F17B6">
      <w:rPr>
        <w:rStyle w:val="Nmerodepgina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FEA" w:rsidRDefault="00BE1FEA">
      <w:r>
        <w:separator/>
      </w:r>
    </w:p>
  </w:footnote>
  <w:footnote w:type="continuationSeparator" w:id="0">
    <w:p w:rsidR="00BE1FEA" w:rsidRDefault="00BE1F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08A" w:rsidRDefault="0028594C" w:rsidP="006C636A">
    <w:pPr>
      <w:pStyle w:val="Cabealho"/>
      <w:ind w:left="-1191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3337C3" wp14:editId="2CEEF255">
              <wp:simplePos x="0" y="0"/>
              <wp:positionH relativeFrom="column">
                <wp:posOffset>4191000</wp:posOffset>
              </wp:positionH>
              <wp:positionV relativeFrom="paragraph">
                <wp:posOffset>780415</wp:posOffset>
              </wp:positionV>
              <wp:extent cx="2374900" cy="1028700"/>
              <wp:effectExtent l="0" t="0" r="6350" b="0"/>
              <wp:wrapNone/>
              <wp:docPr id="1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A208A" w:rsidRPr="00583813" w:rsidRDefault="002176AE" w:rsidP="008E69B7">
                          <w:pPr>
                            <w:jc w:val="right"/>
                          </w:pPr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6C9AD5A4" wp14:editId="0B02EE6A">
                                <wp:extent cx="2192020" cy="494665"/>
                                <wp:effectExtent l="0" t="0" r="0" b="635"/>
                                <wp:docPr id="3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mb evol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92020" cy="49466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3337C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330pt;margin-top:61.45pt;width:187pt;height:8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6M7gA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" stroked="f">
              <v:textbox>
                <w:txbxContent>
                  <w:p w:rsidR="003A208A" w:rsidRPr="00583813" w:rsidRDefault="002176AE" w:rsidP="008E69B7">
                    <w:pPr>
                      <w:jc w:val="right"/>
                    </w:pPr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6C9AD5A4" wp14:editId="0B02EE6A">
                          <wp:extent cx="2192020" cy="494665"/>
                          <wp:effectExtent l="0" t="0" r="0" b="635"/>
                          <wp:docPr id="3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mb evol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92020" cy="4946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B2B16">
      <w:rPr>
        <w:noProof/>
        <w:lang w:eastAsia="pt-BR"/>
      </w:rPr>
      <w:drawing>
        <wp:inline distT="0" distB="0" distL="0" distR="0" wp14:anchorId="65D36D16" wp14:editId="7B0CC665">
          <wp:extent cx="7820025" cy="1857375"/>
          <wp:effectExtent l="19050" t="0" r="9525" b="0"/>
          <wp:docPr id="32" name="Imagem 2" descr="pr_indust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r_industrial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025" cy="1857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08A" w:rsidRDefault="000910B8" w:rsidP="0011158B">
    <w:pPr>
      <w:pStyle w:val="Cabealho"/>
      <w:ind w:left="-550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342415FD" wp14:editId="676C6A24">
          <wp:simplePos x="0" y="0"/>
          <wp:positionH relativeFrom="column">
            <wp:posOffset>3295650</wp:posOffset>
          </wp:positionH>
          <wp:positionV relativeFrom="paragraph">
            <wp:posOffset>-139700</wp:posOffset>
          </wp:positionV>
          <wp:extent cx="2338705" cy="482600"/>
          <wp:effectExtent l="0" t="0" r="4445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b evo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8705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69B0E95C"/>
    <w:lvl w:ilvl="0">
      <w:numFmt w:val="bullet"/>
      <w:lvlText w:val="*"/>
      <w:lvlJc w:val="left"/>
    </w:lvl>
  </w:abstractNum>
  <w:abstractNum w:abstractNumId="1">
    <w:nsid w:val="02425144"/>
    <w:multiLevelType w:val="hybridMultilevel"/>
    <w:tmpl w:val="95A0A350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470519"/>
    <w:multiLevelType w:val="hybridMultilevel"/>
    <w:tmpl w:val="6C600A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9244EF6">
      <w:numFmt w:val="bullet"/>
      <w:lvlText w:val="•"/>
      <w:lvlJc w:val="left"/>
      <w:pPr>
        <w:ind w:left="1800" w:hanging="720"/>
      </w:pPr>
      <w:rPr>
        <w:rFonts w:ascii="Arial" w:eastAsia="SimSu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AF78BA"/>
    <w:multiLevelType w:val="hybridMultilevel"/>
    <w:tmpl w:val="269A2F26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140C6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F19649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0F11354"/>
    <w:multiLevelType w:val="hybridMultilevel"/>
    <w:tmpl w:val="71809962"/>
    <w:lvl w:ilvl="0" w:tplc="49244EF6">
      <w:numFmt w:val="bullet"/>
      <w:lvlText w:val="•"/>
      <w:lvlJc w:val="left"/>
      <w:pPr>
        <w:ind w:left="1146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13C94866"/>
    <w:multiLevelType w:val="hybridMultilevel"/>
    <w:tmpl w:val="857C8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4439EE"/>
    <w:multiLevelType w:val="hybridMultilevel"/>
    <w:tmpl w:val="9146BAB2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4703137"/>
    <w:multiLevelType w:val="hybridMultilevel"/>
    <w:tmpl w:val="8D9E6B1C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62B2632"/>
    <w:multiLevelType w:val="hybridMultilevel"/>
    <w:tmpl w:val="133AE7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A42AAF"/>
    <w:multiLevelType w:val="hybridMultilevel"/>
    <w:tmpl w:val="84DC8E28"/>
    <w:lvl w:ilvl="0" w:tplc="49244EF6">
      <w:numFmt w:val="bullet"/>
      <w:lvlText w:val="•"/>
      <w:lvlJc w:val="left"/>
      <w:pPr>
        <w:ind w:left="1146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1BE85847"/>
    <w:multiLevelType w:val="hybridMultilevel"/>
    <w:tmpl w:val="DE6A25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3BA5B10"/>
    <w:multiLevelType w:val="hybridMultilevel"/>
    <w:tmpl w:val="3506B768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6E43281"/>
    <w:multiLevelType w:val="hybridMultilevel"/>
    <w:tmpl w:val="37783E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CA476E"/>
    <w:multiLevelType w:val="hybridMultilevel"/>
    <w:tmpl w:val="167AA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B73926"/>
    <w:multiLevelType w:val="multilevel"/>
    <w:tmpl w:val="5CA48D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>
    <w:nsid w:val="2E4E27CF"/>
    <w:multiLevelType w:val="hybridMultilevel"/>
    <w:tmpl w:val="F7E6DE2A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F853DEA"/>
    <w:multiLevelType w:val="hybridMultilevel"/>
    <w:tmpl w:val="144048E6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1816B7F"/>
    <w:multiLevelType w:val="hybridMultilevel"/>
    <w:tmpl w:val="62F83C9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4130212"/>
    <w:multiLevelType w:val="hybridMultilevel"/>
    <w:tmpl w:val="268C2B1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7D074A2"/>
    <w:multiLevelType w:val="hybridMultilevel"/>
    <w:tmpl w:val="7CFA24B0"/>
    <w:lvl w:ilvl="0" w:tplc="6638DE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3A341B43"/>
    <w:multiLevelType w:val="hybridMultilevel"/>
    <w:tmpl w:val="4314E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69606E"/>
    <w:multiLevelType w:val="hybridMultilevel"/>
    <w:tmpl w:val="702E21D4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0315BF7"/>
    <w:multiLevelType w:val="hybridMultilevel"/>
    <w:tmpl w:val="F76CB378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0343AD4"/>
    <w:multiLevelType w:val="hybridMultilevel"/>
    <w:tmpl w:val="2FEE4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FB181B"/>
    <w:multiLevelType w:val="hybridMultilevel"/>
    <w:tmpl w:val="085AA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28F1AB4"/>
    <w:multiLevelType w:val="singleLevel"/>
    <w:tmpl w:val="5A7CA59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>
    <w:nsid w:val="45807035"/>
    <w:multiLevelType w:val="hybridMultilevel"/>
    <w:tmpl w:val="97D8BC72"/>
    <w:lvl w:ilvl="0" w:tplc="510C8CDE">
      <w:numFmt w:val="bullet"/>
      <w:lvlText w:val=""/>
      <w:lvlJc w:val="left"/>
      <w:pPr>
        <w:ind w:left="720" w:hanging="360"/>
      </w:pPr>
      <w:rPr>
        <w:rFonts w:ascii="Symbol" w:eastAsia="Time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65B66E9"/>
    <w:multiLevelType w:val="hybridMultilevel"/>
    <w:tmpl w:val="595C9E22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76120E9"/>
    <w:multiLevelType w:val="hybridMultilevel"/>
    <w:tmpl w:val="BE904FF2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9E802D8"/>
    <w:multiLevelType w:val="hybridMultilevel"/>
    <w:tmpl w:val="EF949F96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4C703916"/>
    <w:multiLevelType w:val="hybridMultilevel"/>
    <w:tmpl w:val="C332E1E8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D393615"/>
    <w:multiLevelType w:val="hybridMultilevel"/>
    <w:tmpl w:val="D59C614E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503A0890"/>
    <w:multiLevelType w:val="hybridMultilevel"/>
    <w:tmpl w:val="57560F1C"/>
    <w:lvl w:ilvl="0" w:tplc="6804BC5A">
      <w:start w:val="1"/>
      <w:numFmt w:val="decimalZero"/>
      <w:lvlText w:val="%1-"/>
      <w:lvlJc w:val="left"/>
      <w:pPr>
        <w:tabs>
          <w:tab w:val="num" w:pos="-660"/>
        </w:tabs>
        <w:ind w:left="-66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35">
    <w:nsid w:val="51B67C79"/>
    <w:multiLevelType w:val="hybridMultilevel"/>
    <w:tmpl w:val="497EB7E4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32E4AB4"/>
    <w:multiLevelType w:val="hybridMultilevel"/>
    <w:tmpl w:val="337EF7A6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4C8387A"/>
    <w:multiLevelType w:val="hybridMultilevel"/>
    <w:tmpl w:val="B226F7D8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56F425F6"/>
    <w:multiLevelType w:val="hybridMultilevel"/>
    <w:tmpl w:val="51B04836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58EF0041"/>
    <w:multiLevelType w:val="hybridMultilevel"/>
    <w:tmpl w:val="67BE618E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597534F4"/>
    <w:multiLevelType w:val="hybridMultilevel"/>
    <w:tmpl w:val="8BD26562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62937719"/>
    <w:multiLevelType w:val="hybridMultilevel"/>
    <w:tmpl w:val="97EE0A7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43D1C47"/>
    <w:multiLevelType w:val="hybridMultilevel"/>
    <w:tmpl w:val="CB02A8EE"/>
    <w:lvl w:ilvl="0" w:tplc="47DAC1EA">
      <w:start w:val="1"/>
      <w:numFmt w:val="bullet"/>
      <w:lvlText w:val=""/>
      <w:lvlJc w:val="left"/>
      <w:pPr>
        <w:ind w:left="1080" w:hanging="360"/>
      </w:pPr>
      <w:rPr>
        <w:rFonts w:ascii="Symbol" w:eastAsia="Time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6CF29EA"/>
    <w:multiLevelType w:val="hybridMultilevel"/>
    <w:tmpl w:val="360AAF9E"/>
    <w:lvl w:ilvl="0" w:tplc="49244EF6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9EB11C3"/>
    <w:multiLevelType w:val="hybridMultilevel"/>
    <w:tmpl w:val="465E091E"/>
    <w:lvl w:ilvl="0" w:tplc="EA7EAB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27"/>
  </w:num>
  <w:num w:numId="3">
    <w:abstractNumId w:val="5"/>
  </w:num>
  <w:num w:numId="4">
    <w:abstractNumId w:val="21"/>
  </w:num>
  <w:num w:numId="5">
    <w:abstractNumId w:val="34"/>
  </w:num>
  <w:num w:numId="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Helv" w:hAnsi="Helv" w:hint="default"/>
        </w:rPr>
      </w:lvl>
    </w:lvlOverride>
  </w:num>
  <w:num w:numId="7">
    <w:abstractNumId w:val="25"/>
  </w:num>
  <w:num w:numId="8">
    <w:abstractNumId w:val="2"/>
  </w:num>
  <w:num w:numId="9">
    <w:abstractNumId w:val="15"/>
  </w:num>
  <w:num w:numId="10">
    <w:abstractNumId w:val="14"/>
  </w:num>
  <w:num w:numId="11">
    <w:abstractNumId w:val="30"/>
  </w:num>
  <w:num w:numId="12">
    <w:abstractNumId w:val="33"/>
  </w:num>
  <w:num w:numId="13">
    <w:abstractNumId w:val="23"/>
  </w:num>
  <w:num w:numId="14">
    <w:abstractNumId w:val="8"/>
  </w:num>
  <w:num w:numId="15">
    <w:abstractNumId w:val="36"/>
  </w:num>
  <w:num w:numId="16">
    <w:abstractNumId w:val="40"/>
  </w:num>
  <w:num w:numId="17">
    <w:abstractNumId w:val="11"/>
  </w:num>
  <w:num w:numId="18">
    <w:abstractNumId w:val="1"/>
  </w:num>
  <w:num w:numId="19">
    <w:abstractNumId w:val="43"/>
  </w:num>
  <w:num w:numId="20">
    <w:abstractNumId w:val="28"/>
  </w:num>
  <w:num w:numId="21">
    <w:abstractNumId w:val="10"/>
  </w:num>
  <w:num w:numId="22">
    <w:abstractNumId w:val="35"/>
  </w:num>
  <w:num w:numId="23">
    <w:abstractNumId w:val="37"/>
  </w:num>
  <w:num w:numId="24">
    <w:abstractNumId w:val="13"/>
  </w:num>
  <w:num w:numId="25">
    <w:abstractNumId w:val="29"/>
  </w:num>
  <w:num w:numId="26">
    <w:abstractNumId w:val="31"/>
  </w:num>
  <w:num w:numId="27">
    <w:abstractNumId w:val="6"/>
  </w:num>
  <w:num w:numId="28">
    <w:abstractNumId w:val="38"/>
  </w:num>
  <w:num w:numId="29">
    <w:abstractNumId w:val="18"/>
  </w:num>
  <w:num w:numId="30">
    <w:abstractNumId w:val="24"/>
  </w:num>
  <w:num w:numId="31">
    <w:abstractNumId w:val="9"/>
  </w:num>
  <w:num w:numId="32">
    <w:abstractNumId w:val="3"/>
  </w:num>
  <w:num w:numId="33">
    <w:abstractNumId w:val="32"/>
  </w:num>
  <w:num w:numId="34">
    <w:abstractNumId w:val="39"/>
  </w:num>
  <w:num w:numId="35">
    <w:abstractNumId w:val="42"/>
  </w:num>
  <w:num w:numId="36">
    <w:abstractNumId w:val="4"/>
  </w:num>
  <w:num w:numId="37">
    <w:abstractNumId w:val="16"/>
  </w:num>
  <w:num w:numId="38">
    <w:abstractNumId w:val="22"/>
  </w:num>
  <w:num w:numId="39">
    <w:abstractNumId w:val="12"/>
  </w:num>
  <w:num w:numId="40">
    <w:abstractNumId w:val="19"/>
  </w:num>
  <w:num w:numId="41">
    <w:abstractNumId w:val="20"/>
  </w:num>
  <w:num w:numId="42">
    <w:abstractNumId w:val="7"/>
  </w:num>
  <w:num w:numId="43">
    <w:abstractNumId w:val="26"/>
  </w:num>
  <w:num w:numId="44">
    <w:abstractNumId w:val="41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6CF"/>
    <w:rsid w:val="00011ACB"/>
    <w:rsid w:val="0001255F"/>
    <w:rsid w:val="00026036"/>
    <w:rsid w:val="00044A08"/>
    <w:rsid w:val="00044C44"/>
    <w:rsid w:val="00045F31"/>
    <w:rsid w:val="00050392"/>
    <w:rsid w:val="00060D78"/>
    <w:rsid w:val="000662DE"/>
    <w:rsid w:val="00071F01"/>
    <w:rsid w:val="00082044"/>
    <w:rsid w:val="000826FD"/>
    <w:rsid w:val="00082965"/>
    <w:rsid w:val="000848EC"/>
    <w:rsid w:val="000910B8"/>
    <w:rsid w:val="00094FED"/>
    <w:rsid w:val="00096C45"/>
    <w:rsid w:val="000A0FAD"/>
    <w:rsid w:val="000A42FE"/>
    <w:rsid w:val="000A5A6F"/>
    <w:rsid w:val="000B2356"/>
    <w:rsid w:val="000B65C6"/>
    <w:rsid w:val="000B7B3B"/>
    <w:rsid w:val="000D0DED"/>
    <w:rsid w:val="000F1192"/>
    <w:rsid w:val="000F6D79"/>
    <w:rsid w:val="00102ACD"/>
    <w:rsid w:val="0011158B"/>
    <w:rsid w:val="0011162F"/>
    <w:rsid w:val="0011319E"/>
    <w:rsid w:val="001167D5"/>
    <w:rsid w:val="00120965"/>
    <w:rsid w:val="00121CEE"/>
    <w:rsid w:val="001270C7"/>
    <w:rsid w:val="00131A80"/>
    <w:rsid w:val="00132BF2"/>
    <w:rsid w:val="00140E3C"/>
    <w:rsid w:val="00145EEF"/>
    <w:rsid w:val="00177E71"/>
    <w:rsid w:val="00184B78"/>
    <w:rsid w:val="001872F0"/>
    <w:rsid w:val="00194898"/>
    <w:rsid w:val="001B11A3"/>
    <w:rsid w:val="001B3EDC"/>
    <w:rsid w:val="001B5E41"/>
    <w:rsid w:val="001B693C"/>
    <w:rsid w:val="001B6EF6"/>
    <w:rsid w:val="001C3D05"/>
    <w:rsid w:val="001D0FCA"/>
    <w:rsid w:val="001D51FA"/>
    <w:rsid w:val="001D79AA"/>
    <w:rsid w:val="001E14A8"/>
    <w:rsid w:val="001E5D46"/>
    <w:rsid w:val="001F4546"/>
    <w:rsid w:val="001F54CA"/>
    <w:rsid w:val="001F657B"/>
    <w:rsid w:val="00200F53"/>
    <w:rsid w:val="0020340A"/>
    <w:rsid w:val="00214454"/>
    <w:rsid w:val="00215462"/>
    <w:rsid w:val="002176AE"/>
    <w:rsid w:val="00220141"/>
    <w:rsid w:val="00222129"/>
    <w:rsid w:val="00224E45"/>
    <w:rsid w:val="00235FB5"/>
    <w:rsid w:val="0024342E"/>
    <w:rsid w:val="00245692"/>
    <w:rsid w:val="002607FA"/>
    <w:rsid w:val="00265729"/>
    <w:rsid w:val="00281CD7"/>
    <w:rsid w:val="0028594C"/>
    <w:rsid w:val="00291861"/>
    <w:rsid w:val="002963AD"/>
    <w:rsid w:val="00297BD1"/>
    <w:rsid w:val="002A79F4"/>
    <w:rsid w:val="002B7473"/>
    <w:rsid w:val="002C6C95"/>
    <w:rsid w:val="002C7E4A"/>
    <w:rsid w:val="002D2A40"/>
    <w:rsid w:val="002F1D40"/>
    <w:rsid w:val="002F319B"/>
    <w:rsid w:val="0031263A"/>
    <w:rsid w:val="003157E4"/>
    <w:rsid w:val="0032071A"/>
    <w:rsid w:val="00330A28"/>
    <w:rsid w:val="00330DF4"/>
    <w:rsid w:val="00331E7F"/>
    <w:rsid w:val="00335311"/>
    <w:rsid w:val="00335580"/>
    <w:rsid w:val="00347629"/>
    <w:rsid w:val="00355ADD"/>
    <w:rsid w:val="00357E2D"/>
    <w:rsid w:val="00362865"/>
    <w:rsid w:val="0036534D"/>
    <w:rsid w:val="003719E4"/>
    <w:rsid w:val="00375CAF"/>
    <w:rsid w:val="00380907"/>
    <w:rsid w:val="00383734"/>
    <w:rsid w:val="00390D44"/>
    <w:rsid w:val="003A08FF"/>
    <w:rsid w:val="003A208A"/>
    <w:rsid w:val="003A486D"/>
    <w:rsid w:val="003B2A41"/>
    <w:rsid w:val="003B66C8"/>
    <w:rsid w:val="003B716E"/>
    <w:rsid w:val="003C52F4"/>
    <w:rsid w:val="003E3CAD"/>
    <w:rsid w:val="003E64F5"/>
    <w:rsid w:val="003F0ED9"/>
    <w:rsid w:val="00400901"/>
    <w:rsid w:val="004033E6"/>
    <w:rsid w:val="00404098"/>
    <w:rsid w:val="00404B69"/>
    <w:rsid w:val="00406C81"/>
    <w:rsid w:val="00410C5A"/>
    <w:rsid w:val="00417599"/>
    <w:rsid w:val="004272C1"/>
    <w:rsid w:val="00434E05"/>
    <w:rsid w:val="00445780"/>
    <w:rsid w:val="00454028"/>
    <w:rsid w:val="00486EA6"/>
    <w:rsid w:val="00487C16"/>
    <w:rsid w:val="00494630"/>
    <w:rsid w:val="00497C94"/>
    <w:rsid w:val="004A0973"/>
    <w:rsid w:val="004A1C8A"/>
    <w:rsid w:val="004A2058"/>
    <w:rsid w:val="004A256D"/>
    <w:rsid w:val="004A2F31"/>
    <w:rsid w:val="004A40F1"/>
    <w:rsid w:val="004A6D72"/>
    <w:rsid w:val="004B23C8"/>
    <w:rsid w:val="004B2B16"/>
    <w:rsid w:val="004B70E7"/>
    <w:rsid w:val="004C12E3"/>
    <w:rsid w:val="004D0A4C"/>
    <w:rsid w:val="004D3E3E"/>
    <w:rsid w:val="004E11C5"/>
    <w:rsid w:val="004F099E"/>
    <w:rsid w:val="004F0F5A"/>
    <w:rsid w:val="004F6C3D"/>
    <w:rsid w:val="00505061"/>
    <w:rsid w:val="00512AF8"/>
    <w:rsid w:val="00514325"/>
    <w:rsid w:val="00526CDC"/>
    <w:rsid w:val="0053033D"/>
    <w:rsid w:val="00531596"/>
    <w:rsid w:val="00533664"/>
    <w:rsid w:val="00536CEA"/>
    <w:rsid w:val="00537ECF"/>
    <w:rsid w:val="00542F37"/>
    <w:rsid w:val="00543412"/>
    <w:rsid w:val="00550B56"/>
    <w:rsid w:val="00557F84"/>
    <w:rsid w:val="00566444"/>
    <w:rsid w:val="00583813"/>
    <w:rsid w:val="00586934"/>
    <w:rsid w:val="005A1CC9"/>
    <w:rsid w:val="005A5173"/>
    <w:rsid w:val="005D1A6D"/>
    <w:rsid w:val="005D2AE0"/>
    <w:rsid w:val="005D3A85"/>
    <w:rsid w:val="005E01FD"/>
    <w:rsid w:val="005E05D2"/>
    <w:rsid w:val="005E2ED9"/>
    <w:rsid w:val="005F1EAA"/>
    <w:rsid w:val="005F51DF"/>
    <w:rsid w:val="00604074"/>
    <w:rsid w:val="006167C8"/>
    <w:rsid w:val="00616B69"/>
    <w:rsid w:val="006217A5"/>
    <w:rsid w:val="00627667"/>
    <w:rsid w:val="00630373"/>
    <w:rsid w:val="00637A47"/>
    <w:rsid w:val="006557C3"/>
    <w:rsid w:val="00656BD8"/>
    <w:rsid w:val="00662F6D"/>
    <w:rsid w:val="00666E11"/>
    <w:rsid w:val="00671023"/>
    <w:rsid w:val="006819C0"/>
    <w:rsid w:val="00687EB6"/>
    <w:rsid w:val="006A21FD"/>
    <w:rsid w:val="006A7382"/>
    <w:rsid w:val="006C636A"/>
    <w:rsid w:val="006F002F"/>
    <w:rsid w:val="006F56AB"/>
    <w:rsid w:val="006F71ED"/>
    <w:rsid w:val="00707193"/>
    <w:rsid w:val="00712CB7"/>
    <w:rsid w:val="00720920"/>
    <w:rsid w:val="007267E8"/>
    <w:rsid w:val="00731B6C"/>
    <w:rsid w:val="007350B5"/>
    <w:rsid w:val="0073540E"/>
    <w:rsid w:val="00740E51"/>
    <w:rsid w:val="00750797"/>
    <w:rsid w:val="00761C75"/>
    <w:rsid w:val="00764AEB"/>
    <w:rsid w:val="00766D0B"/>
    <w:rsid w:val="00770F72"/>
    <w:rsid w:val="00771451"/>
    <w:rsid w:val="007924CF"/>
    <w:rsid w:val="007A3427"/>
    <w:rsid w:val="007B11CE"/>
    <w:rsid w:val="007B39CB"/>
    <w:rsid w:val="007B6F96"/>
    <w:rsid w:val="007B7C40"/>
    <w:rsid w:val="007C383A"/>
    <w:rsid w:val="007C3EE2"/>
    <w:rsid w:val="007D0651"/>
    <w:rsid w:val="007D3C82"/>
    <w:rsid w:val="007E4466"/>
    <w:rsid w:val="00812A10"/>
    <w:rsid w:val="00817B6B"/>
    <w:rsid w:val="00824866"/>
    <w:rsid w:val="00836D49"/>
    <w:rsid w:val="00840C58"/>
    <w:rsid w:val="0084374C"/>
    <w:rsid w:val="008448FA"/>
    <w:rsid w:val="00876852"/>
    <w:rsid w:val="00877544"/>
    <w:rsid w:val="00893ED9"/>
    <w:rsid w:val="008A5A3C"/>
    <w:rsid w:val="008B06A2"/>
    <w:rsid w:val="008B14E8"/>
    <w:rsid w:val="008B1540"/>
    <w:rsid w:val="008C08A1"/>
    <w:rsid w:val="008C2998"/>
    <w:rsid w:val="008E33DC"/>
    <w:rsid w:val="008E69B7"/>
    <w:rsid w:val="008F390F"/>
    <w:rsid w:val="009032FF"/>
    <w:rsid w:val="00911013"/>
    <w:rsid w:val="009151DB"/>
    <w:rsid w:val="00917243"/>
    <w:rsid w:val="00920715"/>
    <w:rsid w:val="0092325A"/>
    <w:rsid w:val="00944526"/>
    <w:rsid w:val="00952C76"/>
    <w:rsid w:val="0095393A"/>
    <w:rsid w:val="00956E3E"/>
    <w:rsid w:val="00970ED5"/>
    <w:rsid w:val="0097258F"/>
    <w:rsid w:val="009854DA"/>
    <w:rsid w:val="0098787E"/>
    <w:rsid w:val="00992207"/>
    <w:rsid w:val="00993C1A"/>
    <w:rsid w:val="00994FCA"/>
    <w:rsid w:val="009A29A3"/>
    <w:rsid w:val="009A4ED9"/>
    <w:rsid w:val="009A6F5B"/>
    <w:rsid w:val="009A7A0F"/>
    <w:rsid w:val="009B25B0"/>
    <w:rsid w:val="009B31B8"/>
    <w:rsid w:val="009B6B1C"/>
    <w:rsid w:val="009C46B1"/>
    <w:rsid w:val="009D0EC9"/>
    <w:rsid w:val="009D1EA5"/>
    <w:rsid w:val="009D4BD9"/>
    <w:rsid w:val="009E1083"/>
    <w:rsid w:val="009E1DE2"/>
    <w:rsid w:val="009E64BD"/>
    <w:rsid w:val="00A12CBD"/>
    <w:rsid w:val="00A2182E"/>
    <w:rsid w:val="00A255EE"/>
    <w:rsid w:val="00A257E0"/>
    <w:rsid w:val="00A2775C"/>
    <w:rsid w:val="00A4422A"/>
    <w:rsid w:val="00A46241"/>
    <w:rsid w:val="00A764DB"/>
    <w:rsid w:val="00AA5423"/>
    <w:rsid w:val="00AB243A"/>
    <w:rsid w:val="00AC41FD"/>
    <w:rsid w:val="00AD60BE"/>
    <w:rsid w:val="00AE268E"/>
    <w:rsid w:val="00AF034E"/>
    <w:rsid w:val="00AF1BDE"/>
    <w:rsid w:val="00B14147"/>
    <w:rsid w:val="00B1520E"/>
    <w:rsid w:val="00B24E28"/>
    <w:rsid w:val="00B26958"/>
    <w:rsid w:val="00B27EF0"/>
    <w:rsid w:val="00B31B47"/>
    <w:rsid w:val="00B40FD1"/>
    <w:rsid w:val="00B47109"/>
    <w:rsid w:val="00B52979"/>
    <w:rsid w:val="00B568C7"/>
    <w:rsid w:val="00B7239F"/>
    <w:rsid w:val="00B73D31"/>
    <w:rsid w:val="00B75C29"/>
    <w:rsid w:val="00BA0DE8"/>
    <w:rsid w:val="00BA61B8"/>
    <w:rsid w:val="00BB2B12"/>
    <w:rsid w:val="00BB388D"/>
    <w:rsid w:val="00BC1E94"/>
    <w:rsid w:val="00BD09F7"/>
    <w:rsid w:val="00BD2D34"/>
    <w:rsid w:val="00BE05F7"/>
    <w:rsid w:val="00BE0BE3"/>
    <w:rsid w:val="00BE1EA8"/>
    <w:rsid w:val="00BE1FEA"/>
    <w:rsid w:val="00BE518D"/>
    <w:rsid w:val="00BE6970"/>
    <w:rsid w:val="00C00750"/>
    <w:rsid w:val="00C05265"/>
    <w:rsid w:val="00C11966"/>
    <w:rsid w:val="00C21087"/>
    <w:rsid w:val="00C21B86"/>
    <w:rsid w:val="00C401BD"/>
    <w:rsid w:val="00C54521"/>
    <w:rsid w:val="00C66388"/>
    <w:rsid w:val="00C6788A"/>
    <w:rsid w:val="00C67D29"/>
    <w:rsid w:val="00C71875"/>
    <w:rsid w:val="00C7685C"/>
    <w:rsid w:val="00C90D83"/>
    <w:rsid w:val="00C93365"/>
    <w:rsid w:val="00C9367A"/>
    <w:rsid w:val="00CA2551"/>
    <w:rsid w:val="00CB1186"/>
    <w:rsid w:val="00CC7ADF"/>
    <w:rsid w:val="00CE0D2A"/>
    <w:rsid w:val="00CF79D9"/>
    <w:rsid w:val="00D04BDF"/>
    <w:rsid w:val="00D055CE"/>
    <w:rsid w:val="00D109D2"/>
    <w:rsid w:val="00D23AB0"/>
    <w:rsid w:val="00D370DF"/>
    <w:rsid w:val="00D416F3"/>
    <w:rsid w:val="00D4634F"/>
    <w:rsid w:val="00D47EC0"/>
    <w:rsid w:val="00D65EE5"/>
    <w:rsid w:val="00D676CF"/>
    <w:rsid w:val="00D7553F"/>
    <w:rsid w:val="00DA1980"/>
    <w:rsid w:val="00DA2AE2"/>
    <w:rsid w:val="00DB4A17"/>
    <w:rsid w:val="00DC7452"/>
    <w:rsid w:val="00DD129A"/>
    <w:rsid w:val="00DD226D"/>
    <w:rsid w:val="00DD7747"/>
    <w:rsid w:val="00DF0AD5"/>
    <w:rsid w:val="00DF52A9"/>
    <w:rsid w:val="00DF5E6E"/>
    <w:rsid w:val="00E144EF"/>
    <w:rsid w:val="00E20C13"/>
    <w:rsid w:val="00E26B83"/>
    <w:rsid w:val="00E55B56"/>
    <w:rsid w:val="00E56B04"/>
    <w:rsid w:val="00E63FDA"/>
    <w:rsid w:val="00E663CE"/>
    <w:rsid w:val="00E67F55"/>
    <w:rsid w:val="00E744B3"/>
    <w:rsid w:val="00E91C80"/>
    <w:rsid w:val="00E933C9"/>
    <w:rsid w:val="00E93884"/>
    <w:rsid w:val="00EB395F"/>
    <w:rsid w:val="00EC03A3"/>
    <w:rsid w:val="00EC3C05"/>
    <w:rsid w:val="00ED03E4"/>
    <w:rsid w:val="00ED3A38"/>
    <w:rsid w:val="00ED3F7A"/>
    <w:rsid w:val="00ED7E4F"/>
    <w:rsid w:val="00EE3C9B"/>
    <w:rsid w:val="00EF4826"/>
    <w:rsid w:val="00F00340"/>
    <w:rsid w:val="00F015C3"/>
    <w:rsid w:val="00F20782"/>
    <w:rsid w:val="00F353AB"/>
    <w:rsid w:val="00F404E5"/>
    <w:rsid w:val="00F408AE"/>
    <w:rsid w:val="00F523FC"/>
    <w:rsid w:val="00F579ED"/>
    <w:rsid w:val="00F6501F"/>
    <w:rsid w:val="00F74629"/>
    <w:rsid w:val="00F837B7"/>
    <w:rsid w:val="00F84715"/>
    <w:rsid w:val="00F86C0D"/>
    <w:rsid w:val="00F9087A"/>
    <w:rsid w:val="00FA0792"/>
    <w:rsid w:val="00FA59F8"/>
    <w:rsid w:val="00FB33E6"/>
    <w:rsid w:val="00FC58A6"/>
    <w:rsid w:val="00FD3BCC"/>
    <w:rsid w:val="00FF3C31"/>
    <w:rsid w:val="00FF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55F7FF63-CC54-42A7-AD51-C332D07B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5B0"/>
    <w:rPr>
      <w:rFonts w:ascii="Times" w:eastAsia="Times" w:hAnsi="Times"/>
      <w:sz w:val="24"/>
      <w:lang w:eastAsia="en-US"/>
    </w:rPr>
  </w:style>
  <w:style w:type="paragraph" w:styleId="Ttulo1">
    <w:name w:val="heading 1"/>
    <w:basedOn w:val="Normal"/>
    <w:next w:val="Normal"/>
    <w:qFormat/>
    <w:rsid w:val="000D0DE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543412"/>
    <w:pPr>
      <w:keepNext/>
      <w:tabs>
        <w:tab w:val="left" w:pos="6300"/>
      </w:tabs>
      <w:spacing w:before="240" w:after="10"/>
      <w:ind w:right="-432"/>
      <w:jc w:val="both"/>
      <w:outlineLvl w:val="1"/>
    </w:pPr>
    <w:rPr>
      <w:rFonts w:ascii="Arial Narrow" w:hAnsi="Arial Narrow"/>
      <w:b/>
      <w:noProof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3177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B3177E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B3177E"/>
  </w:style>
  <w:style w:type="paragraph" w:customStyle="1" w:styleId="AddressHeader">
    <w:name w:val="Address Header"/>
    <w:basedOn w:val="Normal"/>
    <w:rsid w:val="00B3177E"/>
    <w:pPr>
      <w:framePr w:hSpace="181" w:wrap="around" w:vAnchor="page" w:hAnchor="margin" w:xAlign="right" w:y="1"/>
      <w:spacing w:line="180" w:lineRule="exact"/>
      <w:suppressOverlap/>
    </w:pPr>
    <w:rPr>
      <w:rFonts w:ascii="LucidaSanTDem" w:hAnsi="LucidaSanTDem"/>
      <w:color w:val="747678"/>
      <w:spacing w:val="-3"/>
      <w:sz w:val="15"/>
      <w:szCs w:val="15"/>
    </w:rPr>
  </w:style>
  <w:style w:type="paragraph" w:customStyle="1" w:styleId="AddressLine">
    <w:name w:val="Address Line"/>
    <w:basedOn w:val="Normal"/>
    <w:rsid w:val="00B3177E"/>
    <w:pPr>
      <w:framePr w:hSpace="181" w:wrap="around" w:vAnchor="page" w:hAnchor="margin" w:xAlign="right" w:y="1"/>
      <w:spacing w:line="180" w:lineRule="exact"/>
      <w:suppressOverlap/>
      <w:jc w:val="both"/>
    </w:pPr>
    <w:rPr>
      <w:rFonts w:ascii="LucidaSanT" w:hAnsi="LucidaSanT"/>
      <w:color w:val="747678"/>
      <w:spacing w:val="-3"/>
      <w:sz w:val="15"/>
      <w:szCs w:val="15"/>
    </w:rPr>
  </w:style>
  <w:style w:type="paragraph" w:styleId="Corpodetexto">
    <w:name w:val="Body Text"/>
    <w:basedOn w:val="Normal"/>
    <w:rsid w:val="00B3177E"/>
    <w:pPr>
      <w:spacing w:line="280" w:lineRule="exact"/>
    </w:pPr>
    <w:rPr>
      <w:sz w:val="22"/>
    </w:rPr>
  </w:style>
  <w:style w:type="table" w:styleId="Tabelacomgrade">
    <w:name w:val="Table Grid"/>
    <w:basedOn w:val="Tabelanormal"/>
    <w:rsid w:val="00C21B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9E1DE2"/>
    <w:rPr>
      <w:color w:val="0000FF"/>
      <w:u w:val="single"/>
    </w:rPr>
  </w:style>
  <w:style w:type="paragraph" w:styleId="Corpodetexto2">
    <w:name w:val="Body Text 2"/>
    <w:basedOn w:val="Normal"/>
    <w:rsid w:val="009A7A0F"/>
    <w:pPr>
      <w:spacing w:after="120" w:line="480" w:lineRule="auto"/>
    </w:pPr>
  </w:style>
  <w:style w:type="paragraph" w:styleId="Textodebalo">
    <w:name w:val="Balloon Text"/>
    <w:basedOn w:val="Normal"/>
    <w:semiHidden/>
    <w:rsid w:val="000D0DE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B24E28"/>
    <w:pPr>
      <w:spacing w:before="100" w:beforeAutospacing="1" w:after="100" w:afterAutospacing="1"/>
    </w:pPr>
    <w:rPr>
      <w:rFonts w:ascii="Arial" w:eastAsia="SimSun" w:hAnsi="Arial" w:cs="Arial"/>
      <w:color w:val="7E7E7E"/>
      <w:sz w:val="15"/>
      <w:szCs w:val="15"/>
      <w:lang w:eastAsia="zh-CN"/>
    </w:rPr>
  </w:style>
  <w:style w:type="character" w:customStyle="1" w:styleId="txtstrong1">
    <w:name w:val="txtstrong1"/>
    <w:rsid w:val="00B24E28"/>
    <w:rPr>
      <w:rFonts w:ascii="Arial" w:hAnsi="Arial" w:cs="Arial" w:hint="default"/>
      <w:color w:val="7E7E7E"/>
      <w:sz w:val="17"/>
      <w:szCs w:val="17"/>
    </w:rPr>
  </w:style>
  <w:style w:type="character" w:customStyle="1" w:styleId="textolaranja1">
    <w:name w:val="textolaranja1"/>
    <w:rsid w:val="00B24E28"/>
    <w:rPr>
      <w:rFonts w:ascii="Verdana" w:hAnsi="Verdana" w:hint="default"/>
      <w:color w:val="FF7800"/>
      <w:sz w:val="17"/>
      <w:szCs w:val="17"/>
    </w:rPr>
  </w:style>
  <w:style w:type="character" w:customStyle="1" w:styleId="textoazul1">
    <w:name w:val="textoazul1"/>
    <w:rsid w:val="00B24E28"/>
    <w:rPr>
      <w:rFonts w:ascii="Verdana" w:hAnsi="Verdana" w:hint="default"/>
      <w:color w:val="1565AD"/>
      <w:sz w:val="17"/>
      <w:szCs w:val="17"/>
    </w:rPr>
  </w:style>
  <w:style w:type="character" w:styleId="Forte">
    <w:name w:val="Strong"/>
    <w:qFormat/>
    <w:rsid w:val="000826FD"/>
    <w:rPr>
      <w:b/>
      <w:bCs/>
    </w:rPr>
  </w:style>
  <w:style w:type="paragraph" w:styleId="PargrafodaLista">
    <w:name w:val="List Paragraph"/>
    <w:basedOn w:val="Normal"/>
    <w:uiPriority w:val="34"/>
    <w:qFormat/>
    <w:rsid w:val="004B2B16"/>
    <w:pPr>
      <w:spacing w:before="100" w:beforeAutospacing="1" w:after="100" w:afterAutospacing="1"/>
    </w:pPr>
    <w:rPr>
      <w:rFonts w:ascii="Times New Roman" w:eastAsiaTheme="minorHAnsi" w:hAnsi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cid:image009.jpg@01D0F126.DE7894C0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7.jpg@01D0F126.DE7894C0" TargetMode="External"/><Relationship Id="rId5" Type="http://schemas.openxmlformats.org/officeDocument/2006/relationships/webSettings" Target="webSettings.xml"/><Relationship Id="rId15" Type="http://schemas.openxmlformats.org/officeDocument/2006/relationships/image" Target="cid:image003.png@01D12859.D8F1F130" TargetMode="Externa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cid:image005.jpg@01D0F126.DE7894C0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0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rodrigu\CONFIG~1\Temp\IndustrialTech_LTR_WordTemplat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881E2-00D1-4153-B63C-FE34833E0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IndustrialTech_LTR_WordTemplate</Template>
  <TotalTime>0</TotalTime>
  <Pages>1</Pages>
  <Words>212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Business Unit/Division (optional)</vt:lpstr>
      <vt:lpstr>Business Unit/Division (optional)</vt:lpstr>
    </vt:vector>
  </TitlesOfParts>
  <Company>XYZ</Company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Unit/Division (optional)</dc:title>
  <dc:creator>frodrigu</dc:creator>
  <cp:lastModifiedBy>user</cp:lastModifiedBy>
  <cp:revision>3</cp:revision>
  <cp:lastPrinted>2015-10-02T19:02:00Z</cp:lastPrinted>
  <dcterms:created xsi:type="dcterms:W3CDTF">2015-11-30T13:28:00Z</dcterms:created>
  <dcterms:modified xsi:type="dcterms:W3CDTF">2017-07-20T20:05:00Z</dcterms:modified>
</cp:coreProperties>
</file>